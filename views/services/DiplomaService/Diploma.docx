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FF90931" w14:textId="71A81537" w:rsidR="00AA0737" w:rsidRDefault="00A54897" w:rsidP="00AA0737">
            <w:pPr>
              <w:pStyle w:val="Ttulo"/>
            </w:pPr>
            <w:r>
              <w:t>Certificado</w:t>
            </w:r>
          </w:p>
          <w:p w14:paraId="051AD4DB" w14:textId="77777777" w:rsidR="006A5EE0" w:rsidRDefault="006A5EE0" w:rsidP="006A5EE0">
            <w:r>
              <w:t>De</w:t>
            </w:r>
            <w:r w:rsidR="003335A4">
              <w:t>l curso</w:t>
            </w:r>
            <w:r>
              <w:t>:</w:t>
            </w:r>
          </w:p>
          <w:p w14:paraId="4B46290A" w14:textId="492755FE" w:rsidR="006B3B7B" w:rsidRPr="006A5EE0" w:rsidRDefault="006B3B7B" w:rsidP="006A5EE0"/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4560C0FC" w:rsidR="00AA0737" w:rsidRPr="00E60BA0" w:rsidRDefault="0005482E" w:rsidP="00AA0737">
            <w:pPr>
              <w:pStyle w:val="Subttulo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AF86C7" wp14:editId="25F696FA">
                  <wp:simplePos x="0" y="0"/>
                  <wp:positionH relativeFrom="page">
                    <wp:posOffset>-914400</wp:posOffset>
                  </wp:positionH>
                  <wp:positionV relativeFrom="paragraph">
                    <wp:posOffset>-2566035</wp:posOffset>
                  </wp:positionV>
                  <wp:extent cx="10735310" cy="7583805"/>
                  <wp:effectExtent l="0" t="0" r="889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5310" cy="758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1889">
              <w:t>[pro.namecourse]</w:t>
            </w:r>
          </w:p>
        </w:tc>
      </w:tr>
      <w:tr w:rsidR="00AA0737" w:rsidRPr="00E60BA0" w14:paraId="04734446" w14:textId="77777777" w:rsidTr="00AA0737">
        <w:trPr>
          <w:jc w:val="center"/>
        </w:trPr>
        <w:tc>
          <w:tcPr>
            <w:tcW w:w="12960" w:type="dxa"/>
            <w:gridSpan w:val="5"/>
          </w:tcPr>
          <w:p w14:paraId="21D1B0AB" w14:textId="1DADE7FF" w:rsidR="00AA0737" w:rsidRPr="00E60BA0" w:rsidRDefault="003335A4" w:rsidP="00AA0737">
            <w:r>
              <w:t>Otorgado a:</w:t>
            </w:r>
          </w:p>
        </w:tc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5E8B30EE" w:rsidR="00AA0737" w:rsidRPr="00E60BA0" w:rsidRDefault="008325D4" w:rsidP="00AA0737">
            <w:pPr>
              <w:pStyle w:val="Nombre"/>
            </w:pPr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nom</w:t>
            </w:r>
            <w:r w:rsidR="0016786E">
              <w:t>alumno</w:t>
            </w:r>
            <w:proofErr w:type="spellEnd"/>
            <w:proofErr w:type="gramEnd"/>
            <w:r>
              <w:t>]</w:t>
            </w:r>
            <w:r w:rsidR="00837582" w:rsidRPr="00837582">
              <w:t xml:space="preserve"> 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6DBDE926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4DC1CA33" w:rsidR="008A067C" w:rsidRPr="00E60BA0" w:rsidRDefault="006A5EE0" w:rsidP="00EB0EB1">
            <w:r>
              <w:t>[</w:t>
            </w:r>
            <w:proofErr w:type="spellStart"/>
            <w:proofErr w:type="gramStart"/>
            <w:r>
              <w:t>pro.nommaestro</w:t>
            </w:r>
            <w:proofErr w:type="spellEnd"/>
            <w:proofErr w:type="gramEnd"/>
            <w:r>
              <w:t>]</w:t>
            </w:r>
          </w:p>
        </w:tc>
        <w:tc>
          <w:tcPr>
            <w:tcW w:w="1260" w:type="dxa"/>
          </w:tcPr>
          <w:p w14:paraId="4C4FBD97" w14:textId="1AA337BB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0B379F02" w:rsidR="008A067C" w:rsidRPr="00E60BA0" w:rsidRDefault="008A067C" w:rsidP="000969CA"/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03BA3DE1" w:rsidR="008A067C" w:rsidRPr="00E60BA0" w:rsidRDefault="00837582" w:rsidP="008A067C">
            <w:r w:rsidRPr="00837582">
              <w:rPr>
                <w:u w:val="single"/>
              </w:rPr>
              <w:t>I</w:t>
            </w:r>
            <w:r w:rsidR="006B3B7B" w:rsidRPr="00837582">
              <w:rPr>
                <w:u w:val="single"/>
              </w:rPr>
              <w:t>nstructor</w:t>
            </w:r>
          </w:p>
        </w:tc>
        <w:tc>
          <w:tcPr>
            <w:tcW w:w="1260" w:type="dxa"/>
            <w:vAlign w:val="center"/>
          </w:tcPr>
          <w:p w14:paraId="46529074" w14:textId="73BE7E7E" w:rsidR="008A067C" w:rsidRPr="00E60BA0" w:rsidRDefault="008A067C" w:rsidP="008A067C"/>
        </w:tc>
        <w:tc>
          <w:tcPr>
            <w:tcW w:w="3330" w:type="dxa"/>
            <w:vAlign w:val="center"/>
          </w:tcPr>
          <w:p w14:paraId="687C8E13" w14:textId="29A63C42" w:rsidR="008A067C" w:rsidRPr="00E60BA0" w:rsidRDefault="00837582" w:rsidP="008A067C">
            <w:r w:rsidRPr="00837582">
              <w:drawing>
                <wp:anchor distT="0" distB="0" distL="114300" distR="114300" simplePos="0" relativeHeight="251661312" behindDoc="0" locked="0" layoutInCell="1" allowOverlap="1" wp14:anchorId="2282E01E" wp14:editId="0ACECF71">
                  <wp:simplePos x="0" y="0"/>
                  <wp:positionH relativeFrom="column">
                    <wp:posOffset>514985</wp:posOffset>
                  </wp:positionH>
                  <wp:positionV relativeFrom="paragraph">
                    <wp:posOffset>-388620</wp:posOffset>
                  </wp:positionV>
                  <wp:extent cx="2247900" cy="72390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55309F6B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1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D876A" w14:textId="77777777" w:rsidR="0059536B" w:rsidRDefault="0059536B" w:rsidP="003F140B">
      <w:r>
        <w:separator/>
      </w:r>
    </w:p>
  </w:endnote>
  <w:endnote w:type="continuationSeparator" w:id="0">
    <w:p w14:paraId="1D373A0C" w14:textId="77777777" w:rsidR="0059536B" w:rsidRDefault="0059536B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65319" w14:textId="77777777" w:rsidR="0059536B" w:rsidRDefault="0059536B" w:rsidP="003F140B">
      <w:r>
        <w:separator/>
      </w:r>
    </w:p>
  </w:footnote>
  <w:footnote w:type="continuationSeparator" w:id="0">
    <w:p w14:paraId="3C8DEFF4" w14:textId="77777777" w:rsidR="0059536B" w:rsidRDefault="0059536B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5482E"/>
    <w:rsid w:val="0006192F"/>
    <w:rsid w:val="00081DE1"/>
    <w:rsid w:val="00082AF7"/>
    <w:rsid w:val="000969CA"/>
    <w:rsid w:val="000D4232"/>
    <w:rsid w:val="00105822"/>
    <w:rsid w:val="0016483A"/>
    <w:rsid w:val="0016786E"/>
    <w:rsid w:val="001B24AF"/>
    <w:rsid w:val="00276F7D"/>
    <w:rsid w:val="0029459E"/>
    <w:rsid w:val="002F676A"/>
    <w:rsid w:val="00317036"/>
    <w:rsid w:val="003335A4"/>
    <w:rsid w:val="003F0EDC"/>
    <w:rsid w:val="003F140B"/>
    <w:rsid w:val="00455D3B"/>
    <w:rsid w:val="0048574A"/>
    <w:rsid w:val="004B2BE0"/>
    <w:rsid w:val="004E338A"/>
    <w:rsid w:val="0050334E"/>
    <w:rsid w:val="00546B4B"/>
    <w:rsid w:val="00570617"/>
    <w:rsid w:val="00584002"/>
    <w:rsid w:val="0059536B"/>
    <w:rsid w:val="005C509A"/>
    <w:rsid w:val="006020E3"/>
    <w:rsid w:val="00607ED4"/>
    <w:rsid w:val="00657B53"/>
    <w:rsid w:val="0069082D"/>
    <w:rsid w:val="006A5EE0"/>
    <w:rsid w:val="006B3B7B"/>
    <w:rsid w:val="006B72BC"/>
    <w:rsid w:val="006F398B"/>
    <w:rsid w:val="0081636F"/>
    <w:rsid w:val="008325D4"/>
    <w:rsid w:val="00837582"/>
    <w:rsid w:val="00877599"/>
    <w:rsid w:val="008A067C"/>
    <w:rsid w:val="009E0DBA"/>
    <w:rsid w:val="009E2176"/>
    <w:rsid w:val="00A1495F"/>
    <w:rsid w:val="00A410FF"/>
    <w:rsid w:val="00A47863"/>
    <w:rsid w:val="00A5104C"/>
    <w:rsid w:val="00A54897"/>
    <w:rsid w:val="00AA0737"/>
    <w:rsid w:val="00AB489F"/>
    <w:rsid w:val="00B23A31"/>
    <w:rsid w:val="00BC2478"/>
    <w:rsid w:val="00BC4018"/>
    <w:rsid w:val="00C00949"/>
    <w:rsid w:val="00CA1889"/>
    <w:rsid w:val="00CB0FFB"/>
    <w:rsid w:val="00CC06F7"/>
    <w:rsid w:val="00D3664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2021-11-07T20:16:00Z</dcterms:modified>
</cp:coreProperties>
</file>