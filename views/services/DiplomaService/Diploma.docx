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206B36">
        <w:trPr>
          <w:trHeight w:val="2829"/>
          <w:jc w:val="center"/>
        </w:trPr>
        <w:tc>
          <w:tcPr>
            <w:tcW w:w="13958" w:type="dxa"/>
            <w:gridSpan w:val="5"/>
            <w:vAlign w:val="bottom"/>
          </w:tcPr>
          <w:p w14:paraId="4FF90931" w14:textId="71A81537" w:rsidR="00AA0737" w:rsidRDefault="00A54897" w:rsidP="00AA0737">
            <w:pPr>
              <w:pStyle w:val="Ttulo"/>
            </w:pPr>
            <w:r>
              <w:t>Certificado</w:t>
            </w:r>
          </w:p>
          <w:p w14:paraId="051AD4DB" w14:textId="77777777" w:rsidR="006A5EE0" w:rsidRDefault="006A5EE0" w:rsidP="006A5EE0">
            <w:r>
              <w:t>De</w:t>
            </w:r>
            <w:r w:rsidR="003335A4">
              <w:t>l curso</w:t>
            </w:r>
            <w:r>
              <w:t>:</w:t>
            </w:r>
          </w:p>
          <w:p w14:paraId="4B46290A" w14:textId="492755FE" w:rsidR="006B3B7B" w:rsidRPr="006A5EE0" w:rsidRDefault="006B3B7B" w:rsidP="006A5EE0"/>
        </w:tc>
      </w:tr>
      <w:tr w:rsidR="00AA0737" w:rsidRPr="00E60BA0" w14:paraId="559DCD16" w14:textId="77777777" w:rsidTr="00206B36">
        <w:trPr>
          <w:jc w:val="center"/>
        </w:trPr>
        <w:tc>
          <w:tcPr>
            <w:tcW w:w="13958" w:type="dxa"/>
            <w:gridSpan w:val="5"/>
          </w:tcPr>
          <w:p w14:paraId="0FEEC239" w14:textId="4560C0FC" w:rsidR="00AA0737" w:rsidRPr="00E60BA0" w:rsidRDefault="0005482E" w:rsidP="00AA0737">
            <w:pPr>
              <w:pStyle w:val="Subttulo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AF86C7" wp14:editId="25F696FA">
                  <wp:simplePos x="0" y="0"/>
                  <wp:positionH relativeFrom="page">
                    <wp:posOffset>-914400</wp:posOffset>
                  </wp:positionH>
                  <wp:positionV relativeFrom="paragraph">
                    <wp:posOffset>-2566035</wp:posOffset>
                  </wp:positionV>
                  <wp:extent cx="10735310" cy="7583805"/>
                  <wp:effectExtent l="0" t="0" r="889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5310" cy="7583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A1889">
              <w:t>[pro.namecourse]</w:t>
            </w:r>
          </w:p>
        </w:tc>
      </w:tr>
      <w:tr w:rsidR="00AA0737" w:rsidRPr="00206B36" w14:paraId="04734446" w14:textId="77777777" w:rsidTr="00206B36">
        <w:trPr>
          <w:jc w:val="center"/>
        </w:trPr>
        <w:tc>
          <w:tcPr>
            <w:tcW w:w="13958" w:type="dxa"/>
            <w:gridSpan w:val="5"/>
          </w:tcPr>
          <w:p w14:paraId="21D1B0AB" w14:textId="1DADE7FF" w:rsidR="00AA0737" w:rsidRPr="00E60BA0" w:rsidRDefault="003335A4" w:rsidP="00AA0737">
            <w:r>
              <w:t>Otorgado a:</w:t>
            </w:r>
          </w:p>
        </w:tc>
      </w:tr>
      <w:tr w:rsidR="00AA0737" w:rsidRPr="00E60BA0" w14:paraId="39DD4E05" w14:textId="77777777" w:rsidTr="00206B36">
        <w:trPr>
          <w:jc w:val="center"/>
        </w:trPr>
        <w:tc>
          <w:tcPr>
            <w:tcW w:w="13958" w:type="dxa"/>
            <w:gridSpan w:val="5"/>
          </w:tcPr>
          <w:p w14:paraId="550EF517" w14:textId="5E8B30EE" w:rsidR="00AA0737" w:rsidRPr="00E60BA0" w:rsidRDefault="008325D4" w:rsidP="00AA0737">
            <w:pPr>
              <w:pStyle w:val="Nombre"/>
            </w:pPr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nom</w:t>
            </w:r>
            <w:r w:rsidR="0016786E">
              <w:t>alumno</w:t>
            </w:r>
            <w:proofErr w:type="spellEnd"/>
            <w:proofErr w:type="gramEnd"/>
            <w:r>
              <w:t>]</w:t>
            </w:r>
            <w:r w:rsidR="00837582" w:rsidRPr="00837582">
              <w:t xml:space="preserve"> </w:t>
            </w:r>
          </w:p>
        </w:tc>
      </w:tr>
      <w:tr w:rsidR="00AA0737" w:rsidRPr="00E60BA0" w14:paraId="784C3FCE" w14:textId="77777777" w:rsidTr="00206B36">
        <w:trPr>
          <w:trHeight w:val="1652"/>
          <w:jc w:val="center"/>
        </w:trPr>
        <w:tc>
          <w:tcPr>
            <w:tcW w:w="13958" w:type="dxa"/>
            <w:gridSpan w:val="5"/>
            <w:vAlign w:val="center"/>
          </w:tcPr>
          <w:p w14:paraId="75E89FED" w14:textId="4873A957" w:rsidR="00AA0737" w:rsidRPr="00E60BA0" w:rsidRDefault="00206B36" w:rsidP="00AA0737">
            <w:r w:rsidRPr="00837582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282E01E" wp14:editId="2CBC24C9">
                  <wp:simplePos x="0" y="0"/>
                  <wp:positionH relativeFrom="column">
                    <wp:posOffset>3235960</wp:posOffset>
                  </wp:positionH>
                  <wp:positionV relativeFrom="paragraph">
                    <wp:posOffset>92710</wp:posOffset>
                  </wp:positionV>
                  <wp:extent cx="2247900" cy="72390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06B36" w:rsidRPr="00E60BA0" w14:paraId="07219999" w14:textId="77777777" w:rsidTr="00206B36">
        <w:trPr>
          <w:trHeight w:val="1031"/>
          <w:jc w:val="center"/>
        </w:trPr>
        <w:tc>
          <w:tcPr>
            <w:tcW w:w="873" w:type="dxa"/>
            <w:vAlign w:val="bottom"/>
          </w:tcPr>
          <w:p w14:paraId="2038B3A7" w14:textId="53C5ED44" w:rsidR="00206B36" w:rsidRPr="00E60BA0" w:rsidRDefault="00206B36" w:rsidP="00206B36">
            <w:pPr>
              <w:jc w:val="left"/>
            </w:pPr>
          </w:p>
        </w:tc>
        <w:tc>
          <w:tcPr>
            <w:tcW w:w="5719" w:type="dxa"/>
            <w:vAlign w:val="bottom"/>
          </w:tcPr>
          <w:p w14:paraId="3A50E436" w14:textId="4DC1CA33" w:rsidR="00206B36" w:rsidRPr="00E60BA0" w:rsidRDefault="00206B36" w:rsidP="00206B36">
            <w:r>
              <w:t>[</w:t>
            </w:r>
            <w:proofErr w:type="spellStart"/>
            <w:proofErr w:type="gramStart"/>
            <w:r>
              <w:t>pro.nommaestro</w:t>
            </w:r>
            <w:proofErr w:type="spellEnd"/>
            <w:proofErr w:type="gramEnd"/>
            <w:r>
              <w:t>]</w:t>
            </w:r>
          </w:p>
        </w:tc>
        <w:tc>
          <w:tcPr>
            <w:tcW w:w="1357" w:type="dxa"/>
          </w:tcPr>
          <w:p w14:paraId="4C4FBD97" w14:textId="1AA337BB" w:rsidR="00206B36" w:rsidRPr="00E60BA0" w:rsidRDefault="00206B36" w:rsidP="00206B36"/>
        </w:tc>
        <w:tc>
          <w:tcPr>
            <w:tcW w:w="3586" w:type="dxa"/>
            <w:vAlign w:val="bottom"/>
          </w:tcPr>
          <w:p w14:paraId="2A2918C2" w14:textId="209EAA97" w:rsidR="00206B36" w:rsidRPr="00E60BA0" w:rsidRDefault="00206B36" w:rsidP="00206B36">
            <w:r>
              <w:t xml:space="preserve">          [</w:t>
            </w:r>
            <w:proofErr w:type="spellStart"/>
            <w:proofErr w:type="gramStart"/>
            <w:r>
              <w:t>pro.fechaalumno</w:t>
            </w:r>
            <w:proofErr w:type="spellEnd"/>
            <w:proofErr w:type="gramEnd"/>
            <w:r>
              <w:t>]</w:t>
            </w:r>
          </w:p>
        </w:tc>
        <w:tc>
          <w:tcPr>
            <w:tcW w:w="2423" w:type="dxa"/>
            <w:vAlign w:val="bottom"/>
          </w:tcPr>
          <w:p w14:paraId="05A78839" w14:textId="5C7C85B2" w:rsidR="00206B36" w:rsidRPr="00E60BA0" w:rsidRDefault="00206B36" w:rsidP="00206B36">
            <w:pPr>
              <w:jc w:val="left"/>
            </w:pPr>
          </w:p>
        </w:tc>
      </w:tr>
      <w:tr w:rsidR="00206B36" w:rsidRPr="00E60BA0" w14:paraId="39EF58E3" w14:textId="77777777" w:rsidTr="00206B36">
        <w:trPr>
          <w:trHeight w:val="455"/>
          <w:jc w:val="center"/>
        </w:trPr>
        <w:tc>
          <w:tcPr>
            <w:tcW w:w="873" w:type="dxa"/>
            <w:vAlign w:val="center"/>
          </w:tcPr>
          <w:p w14:paraId="2F0E4079" w14:textId="244D242A" w:rsidR="00206B36" w:rsidRPr="00E60BA0" w:rsidRDefault="00206B36" w:rsidP="00206B36"/>
        </w:tc>
        <w:tc>
          <w:tcPr>
            <w:tcW w:w="5719" w:type="dxa"/>
            <w:vAlign w:val="center"/>
          </w:tcPr>
          <w:p w14:paraId="50CC3D25" w14:textId="03BA3DE1" w:rsidR="00206B36" w:rsidRPr="00E60BA0" w:rsidRDefault="00206B36" w:rsidP="00206B36">
            <w:r w:rsidRPr="00837582">
              <w:rPr>
                <w:u w:val="single"/>
              </w:rPr>
              <w:t>Instructor</w:t>
            </w:r>
          </w:p>
        </w:tc>
        <w:tc>
          <w:tcPr>
            <w:tcW w:w="1357" w:type="dxa"/>
            <w:vAlign w:val="center"/>
          </w:tcPr>
          <w:p w14:paraId="46529074" w14:textId="73BE7E7E" w:rsidR="00206B36" w:rsidRPr="00E60BA0" w:rsidRDefault="00206B36" w:rsidP="00206B36"/>
        </w:tc>
        <w:tc>
          <w:tcPr>
            <w:tcW w:w="3586" w:type="dxa"/>
            <w:vAlign w:val="center"/>
          </w:tcPr>
          <w:p w14:paraId="687C8E13" w14:textId="473AA306" w:rsidR="00206B36" w:rsidRPr="00E60BA0" w:rsidRDefault="00206B36" w:rsidP="00206B36">
            <w:r>
              <w:t xml:space="preserve">          </w:t>
            </w:r>
            <w:sdt>
              <w:sdtPr>
                <w:id w:val="1936019596"/>
                <w:placeholder>
                  <w:docPart w:val="6EE63134E9834D648CAB28C788710068"/>
                </w:placeholder>
                <w:temporary/>
                <w:showingPlcHdr/>
                <w15:appearance w15:val="hidden"/>
              </w:sdtPr>
              <w:sdtEndPr/>
              <w:sdtContent>
                <w:r w:rsidRPr="004B6A38">
                  <w:rPr>
                    <w:u w:val="single"/>
                    <w:lang w:bidi="es-ES"/>
                  </w:rPr>
                  <w:t>Fecha</w:t>
                </w:r>
              </w:sdtContent>
            </w:sdt>
          </w:p>
        </w:tc>
        <w:tc>
          <w:tcPr>
            <w:tcW w:w="2423" w:type="dxa"/>
            <w:vAlign w:val="center"/>
          </w:tcPr>
          <w:p w14:paraId="0D636A3D" w14:textId="3021F613" w:rsidR="00206B36" w:rsidRPr="00E60BA0" w:rsidRDefault="00206B36" w:rsidP="00206B36"/>
        </w:tc>
      </w:tr>
    </w:tbl>
    <w:p w14:paraId="2E31D52E" w14:textId="55309F6B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1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8CA6A" w14:textId="77777777" w:rsidR="0095594F" w:rsidRDefault="0095594F" w:rsidP="003F140B">
      <w:r>
        <w:separator/>
      </w:r>
    </w:p>
  </w:endnote>
  <w:endnote w:type="continuationSeparator" w:id="0">
    <w:p w14:paraId="61D36726" w14:textId="77777777" w:rsidR="0095594F" w:rsidRDefault="0095594F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A3DE6" w14:textId="77777777" w:rsidR="0095594F" w:rsidRDefault="0095594F" w:rsidP="003F140B">
      <w:r>
        <w:separator/>
      </w:r>
    </w:p>
  </w:footnote>
  <w:footnote w:type="continuationSeparator" w:id="0">
    <w:p w14:paraId="65133E4A" w14:textId="77777777" w:rsidR="0095594F" w:rsidRDefault="0095594F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9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5482E"/>
    <w:rsid w:val="0006192F"/>
    <w:rsid w:val="00081DE1"/>
    <w:rsid w:val="00082AF7"/>
    <w:rsid w:val="000969CA"/>
    <w:rsid w:val="000D4232"/>
    <w:rsid w:val="00105822"/>
    <w:rsid w:val="0016483A"/>
    <w:rsid w:val="0016786E"/>
    <w:rsid w:val="001B24AF"/>
    <w:rsid w:val="00206B36"/>
    <w:rsid w:val="00276F7D"/>
    <w:rsid w:val="0029459E"/>
    <w:rsid w:val="002F676A"/>
    <w:rsid w:val="00317036"/>
    <w:rsid w:val="003335A4"/>
    <w:rsid w:val="003F0EDC"/>
    <w:rsid w:val="003F140B"/>
    <w:rsid w:val="00455D3B"/>
    <w:rsid w:val="0048574A"/>
    <w:rsid w:val="004B2BE0"/>
    <w:rsid w:val="004B6A38"/>
    <w:rsid w:val="004E338A"/>
    <w:rsid w:val="0050334E"/>
    <w:rsid w:val="00546B4B"/>
    <w:rsid w:val="00570617"/>
    <w:rsid w:val="00584002"/>
    <w:rsid w:val="0059536B"/>
    <w:rsid w:val="005C509A"/>
    <w:rsid w:val="006020E3"/>
    <w:rsid w:val="00607ED4"/>
    <w:rsid w:val="00657B53"/>
    <w:rsid w:val="0069082D"/>
    <w:rsid w:val="006A5EE0"/>
    <w:rsid w:val="006B3B7B"/>
    <w:rsid w:val="006B72BC"/>
    <w:rsid w:val="006F398B"/>
    <w:rsid w:val="0081636F"/>
    <w:rsid w:val="008325D4"/>
    <w:rsid w:val="00837582"/>
    <w:rsid w:val="00877599"/>
    <w:rsid w:val="008A067C"/>
    <w:rsid w:val="0095594F"/>
    <w:rsid w:val="009E0DBA"/>
    <w:rsid w:val="009E2176"/>
    <w:rsid w:val="00A1495F"/>
    <w:rsid w:val="00A410FF"/>
    <w:rsid w:val="00A47863"/>
    <w:rsid w:val="00A5104C"/>
    <w:rsid w:val="00A54897"/>
    <w:rsid w:val="00AA0737"/>
    <w:rsid w:val="00AB489F"/>
    <w:rsid w:val="00B23A31"/>
    <w:rsid w:val="00BC2478"/>
    <w:rsid w:val="00BC4018"/>
    <w:rsid w:val="00C00949"/>
    <w:rsid w:val="00CA1889"/>
    <w:rsid w:val="00CB0FFB"/>
    <w:rsid w:val="00CC06F7"/>
    <w:rsid w:val="00D3664D"/>
    <w:rsid w:val="00D81842"/>
    <w:rsid w:val="00DA11A9"/>
    <w:rsid w:val="00E25F90"/>
    <w:rsid w:val="00E31E21"/>
    <w:rsid w:val="00E60BA0"/>
    <w:rsid w:val="00E932A9"/>
    <w:rsid w:val="00EB0EB1"/>
    <w:rsid w:val="00ED586A"/>
    <w:rsid w:val="00EE4EB8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E63134E9834D648CAB28C788710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22877-6568-4DF7-81FD-9299CAB40B6A}"/>
      </w:docPartPr>
      <w:docPartBody>
        <w:p w:rsidR="00C71488" w:rsidRDefault="00315E82" w:rsidP="00315E82">
          <w:pPr>
            <w:pStyle w:val="6EE63134E9834D648CAB28C78871006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82"/>
    <w:rsid w:val="00286E3C"/>
    <w:rsid w:val="00315E82"/>
    <w:rsid w:val="00C71488"/>
    <w:rsid w:val="00F8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EE63134E9834D648CAB28C788710068">
    <w:name w:val="6EE63134E9834D648CAB28C788710068"/>
    <w:rsid w:val="00315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2021-11-07T22:42:00Z</dcterms:modified>
</cp:coreProperties>
</file>